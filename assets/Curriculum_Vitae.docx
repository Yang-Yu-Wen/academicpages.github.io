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E47BE" w:rsidRDefault="008B292A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ge">
                  <wp:posOffset>128905</wp:posOffset>
                </wp:positionV>
                <wp:extent cx="2094865" cy="116459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4865" cy="1164590"/>
                          <a:chOff x="0" y="0"/>
                          <a:chExt cx="2095523" cy="1166017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1166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AE47BE" w:rsidRDefault="00000000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组合 4" o:spid="_x0000_s1026" style="position:absolute;left:0;text-align:left;margin-left:2.1pt;margin-top:10.15pt;width:164.95pt;height:91.7pt;z-index:251644928;mso-position-vertical-relative:page;mso-width-relative:margin" coordsize="20955,116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5;height:116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" filled="f" stroked="f">
                  <v:textbox style="mso-fit-shape-to-text:t">
                    <w:txbxContent>
                      <w:p w:rsidR="00AE47BE" w:rsidRDefault="00000000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" strokecolor="#4e7282" strokeweight="1.5pt"/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-450850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1114E3" id="矩形 11" o:spid="_x0000_s1026" style="position:absolute;margin-left:-33.95pt;margin-top:-35.5pt;width:592.65pt;height:844.1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&#13;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8" cy="1482089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8" cy="1482089"/>
                          <a:chOff x="0" y="0"/>
                          <a:chExt cx="4648842" cy="1482879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375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AE47B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8B292A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杨宇雯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:rsidR="00AE47B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:rsidR="00AE47B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</w:t>
                              </w:r>
                              <w:r w:rsidR="008B292A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yuwen</w:t>
                              </w:r>
                              <w:r w:rsidR="003B610F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@bjmu</w:t>
                              </w:r>
                              <w:r w:rsidR="003B610F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.edu.cn</w:t>
                              </w:r>
                            </w:p>
                            <w:p w:rsidR="00AE47BE" w:rsidRDefault="00AE47BE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054" y="0"/>
                            <a:ext cx="2229788" cy="1482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AE47B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8B292A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2001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:rsidR="00AE47B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</w:t>
                              </w:r>
                              <w:r w:rsidR="008B292A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共青团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员</w:t>
                              </w:r>
                            </w:p>
                            <w:p w:rsidR="00AE47BE" w:rsidRDefault="008B292A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就读</w:t>
                              </w:r>
                              <w:r w:rsidR="00000000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院校</w:t>
                              </w:r>
                              <w:r w:rsidR="00000000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北京</w:t>
                              </w:r>
                              <w:r w:rsidR="00000000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大学</w:t>
                              </w:r>
                              <w:r w:rsidR="00000000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:rsidR="00AE47BE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8B292A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硕士研究生在读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9" style="position:absolute;left:0;text-align:left;margin-left:15pt;margin-top:132pt;width:366pt;height:116.7pt;z-index:251660288;mso-position-vertical-relative:page" coordsize="46488,148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">
                <v:shape id="_x0000_s1030" type="#_x0000_t202" style="position:absolute;width:22297;height:137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" filled="f" stroked="f">
                  <v:textbox style="mso-fit-shape-to-text:t">
                    <w:txbxContent>
                      <w:p w:rsidR="00AE47B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8B292A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杨宇雯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:rsidR="00AE47B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:rsidR="00AE47B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    箱：</w:t>
                        </w:r>
                        <w:r w:rsidR="008B292A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yuwen</w:t>
                        </w:r>
                        <w:r w:rsidR="003B610F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@bjmu</w:t>
                        </w:r>
                        <w:r w:rsidR="003B610F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.edu.cn</w:t>
                        </w:r>
                      </w:p>
                      <w:p w:rsidR="00AE47BE" w:rsidRDefault="00AE47BE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v:shape id="_x0000_s1031" type="#_x0000_t202" style="position:absolute;left:24190;width:22298;height:1482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" filled="f" stroked="f">
                  <v:textbox style="mso-fit-shape-to-text:t">
                    <w:txbxContent>
                      <w:p w:rsidR="00AE47B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8B292A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2001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:rsidR="00AE47B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</w:t>
                        </w:r>
                        <w:r w:rsidR="008B292A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共青团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员</w:t>
                        </w:r>
                      </w:p>
                      <w:p w:rsidR="00AE47BE" w:rsidRDefault="008B292A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就读</w:t>
                        </w:r>
                        <w:r w:rsidR="00000000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院校</w:t>
                        </w:r>
                        <w:r w:rsidR="00000000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北京</w:t>
                        </w:r>
                        <w:r w:rsidR="00000000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大学</w:t>
                        </w:r>
                        <w:r w:rsidR="00000000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:rsidR="00AE47BE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8B292A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硕士研究生在读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49024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CaSEkdgAAAAKAQAADwAAAAAAAAABACAAAAAiAAAAZHJzL2Rvd25y&#10;ZXYueG1sUEsBAhQAFAAAAAgAh07iQDEKccdzCAAAdykAAA4AAAAAAAAAAQAgAAAAJwEAAGRycy9l&#10;Mm9Eb2MueG1sUEsFBgAAAAAGAAYAWQEAAAw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48000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46976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E47B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.25pt;margin-top:108.75pt;height:22.35pt;width:534pt;mso-position-vertical-relative:page;z-index:251664384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 w:rsidR="00000000">
        <w:rPr>
          <w:rFonts w:hint="eastAsia"/>
        </w:rPr>
        <w:t xml:space="preserve"> </w:t>
      </w:r>
    </w:p>
    <w:p w:rsidR="00AE47BE" w:rsidRDefault="00AE47BE">
      <w:pPr>
        <w:adjustRightInd w:val="0"/>
        <w:snapToGrid w:val="0"/>
      </w:pPr>
    </w:p>
    <w:p w:rsidR="00AE47BE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6540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fWeEIdgA&#10;AAAJAQAADwAAAAAAAAABACAAAAAiAAAAZHJzL2Rvd25yZXYueG1sUEsBAhQAFAAAAAgAh07iQMzF&#10;wAFZBAAAbREAAA4AAAAAAAAAAQAgAAAAJwEAAGRycy9lMm9Eb2MueG1sUEsFBgAAAAAGAAYAWQEA&#10;APIH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:rsidR="00AE47BE" w:rsidRDefault="003B610F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5556250</wp:posOffset>
            </wp:positionH>
            <wp:positionV relativeFrom="page">
              <wp:posOffset>1720215</wp:posOffset>
            </wp:positionV>
            <wp:extent cx="879475" cy="1231900"/>
            <wp:effectExtent l="0" t="0" r="0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5pt;margin-top:92.2pt;height:708pt;width:0pt;mso-position-vertical-relative:page;z-index:-251663360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rUplW1QAAAAoBAAAPAAAAAAAAAAEAIAAAACIAAABkcnMvZG93bnJldi54bWxQ&#10;SwECFAAUAAAACACHTuJAn5i2B8EBAABOAwAADgAAAAAAAAABACAAAAAkAQAAZHJzL2Uyb0RvYy54&#10;bWxQSwUGAAAAAAYABgBZAQAAVw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:rsidR="00AE47BE" w:rsidRDefault="00AE47BE">
      <w:pPr>
        <w:adjustRightInd w:val="0"/>
        <w:snapToGrid w:val="0"/>
      </w:pPr>
    </w:p>
    <w:p w:rsidR="00AE47BE" w:rsidRDefault="00AE47BE">
      <w:pPr>
        <w:adjustRightInd w:val="0"/>
        <w:snapToGrid w:val="0"/>
      </w:pPr>
    </w:p>
    <w:p w:rsidR="00AE47BE" w:rsidRDefault="00AE47BE">
      <w:pPr>
        <w:adjustRightInd w:val="0"/>
        <w:snapToGrid w:val="0"/>
      </w:pPr>
    </w:p>
    <w:p w:rsidR="00AE47BE" w:rsidRDefault="003B610F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188259</wp:posOffset>
                </wp:positionH>
                <wp:positionV relativeFrom="page">
                  <wp:posOffset>3108960</wp:posOffset>
                </wp:positionV>
                <wp:extent cx="6429375" cy="2022438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224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8B292A" w:rsidRDefault="00000000" w:rsidP="008B292A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</w:t>
                            </w:r>
                            <w:r w:rsidR="008B292A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.07-20</w:t>
                            </w:r>
                            <w:r w:rsidR="008B292A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8B292A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8B292A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天津医科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8B292A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医学影像技术</w:t>
                            </w:r>
                          </w:p>
                          <w:p w:rsidR="003B610F" w:rsidRDefault="003B610F" w:rsidP="008B292A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  <w:p w:rsidR="00AE47BE" w:rsidRDefault="00000000" w:rsidP="003B610F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left="1000" w:hangingChars="500" w:hanging="100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  <w:r w:rsidR="008B292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断层解剖学、医学数字图像处理基础、医学影像学概论及早期影像实践、医学成像原理、核医学检查技术等</w:t>
                            </w:r>
                          </w:p>
                          <w:p w:rsidR="003B610F" w:rsidRDefault="003B610F" w:rsidP="003B610F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left="1000" w:hangingChars="500" w:hanging="100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:rsidR="008B292A" w:rsidRDefault="008B292A" w:rsidP="008B292A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2024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.9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-至今                         北京大学                              </w:t>
                            </w:r>
                            <w:r w:rsidR="003B610F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B610F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医学技术</w:t>
                            </w:r>
                          </w:p>
                          <w:p w:rsidR="003B610F" w:rsidRDefault="003B610F" w:rsidP="008B292A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:rsidR="008B292A" w:rsidRPr="008B292A" w:rsidRDefault="008B292A" w:rsidP="008B292A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主要研究方向为核医学新探针的研发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" o:spid="_x0000_s1037" type="#_x0000_t202" style="position:absolute;left:0;text-align:left;margin-left:14.8pt;margin-top:244.8pt;width:506.25pt;height:159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" filled="f" stroked="f">
                <v:textbox>
                  <w:txbxContent>
                    <w:p w:rsidR="008B292A" w:rsidRDefault="00000000" w:rsidP="008B292A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</w:t>
                      </w:r>
                      <w:r w:rsidR="008B292A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.07-20</w:t>
                      </w:r>
                      <w:r w:rsidR="008B292A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8B292A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8B292A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天津医科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8B292A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医学影像技术</w:t>
                      </w:r>
                    </w:p>
                    <w:p w:rsidR="003B610F" w:rsidRDefault="003B610F" w:rsidP="008B292A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</w:p>
                    <w:p w:rsidR="00AE47BE" w:rsidRDefault="00000000" w:rsidP="003B610F">
                      <w:pPr>
                        <w:adjustRightInd w:val="0"/>
                        <w:snapToGrid w:val="0"/>
                        <w:spacing w:after="0" w:line="240" w:lineRule="auto"/>
                        <w:ind w:left="1000" w:hangingChars="500" w:hanging="100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  <w:r w:rsidR="008B292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断层解剖学、医学数字图像处理基础、医学影像学概论及早期影像实践、医学成像原理、核医学检查技术等</w:t>
                      </w:r>
                    </w:p>
                    <w:p w:rsidR="003B610F" w:rsidRDefault="003B610F" w:rsidP="003B610F">
                      <w:pPr>
                        <w:adjustRightInd w:val="0"/>
                        <w:snapToGrid w:val="0"/>
                        <w:spacing w:after="0" w:line="240" w:lineRule="auto"/>
                        <w:ind w:left="1000" w:hangingChars="500" w:hanging="100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 w:rsidR="008B292A" w:rsidRDefault="008B292A" w:rsidP="008B292A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2024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.9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-至今                         北京大学                              </w:t>
                      </w:r>
                      <w:r w:rsidR="003B610F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 w:rsidR="003B610F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医学技术</w:t>
                      </w:r>
                    </w:p>
                    <w:p w:rsidR="003B610F" w:rsidRDefault="003B610F" w:rsidP="008B292A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 w:rsidR="008B292A" w:rsidRPr="008B292A" w:rsidRDefault="008B292A" w:rsidP="008B292A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主要研究方向为核医学新探针的研发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AE47BE" w:rsidRDefault="00AE47BE">
      <w:pPr>
        <w:adjustRightInd w:val="0"/>
        <w:snapToGrid w:val="0"/>
      </w:pPr>
    </w:p>
    <w:p w:rsidR="00AE47BE" w:rsidRDefault="00AE47BE">
      <w:pPr>
        <w:adjustRightInd w:val="0"/>
        <w:snapToGrid w:val="0"/>
      </w:pPr>
    </w:p>
    <w:p w:rsidR="00AE47B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E47B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" o:spid="_x0000_s1038" style="position:absolute;left:0;text-align:left;margin-left:-5pt;margin-top:230.15pt;width:534pt;height:22.35pt;z-index:251671552;mso-position-vertical-relative:page" coordsize="67818,2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">
                <v:group id="组合 81" o:spid="_x0000_s1039" style="position:absolute;width:12564;height:2844" coordorigin="" coordsize="12557,3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">
                  <o:lock v:ext="edit" aspectratio="t"/>
                  <v:shape id="任意多边形 2" o:spid="_x0000_s1040" style="position:absolute;width:12557;height:2876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&#13;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AE47B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41" type="#_x0000_t6" style="position:absolute;left:2;top:2876;width:1439;height:1060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" fillcolor="#405e6c" stroked="f"/>
                </v:group>
                <v:line id="直接连接符 20" o:spid="_x0000_s1042" style="position:absolute;visibility:visible;mso-wrap-style:square" from="1333,2095" to="67818,20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" strokecolor="#4e7282"/>
                <w10:wrap anchory="page"/>
              </v:group>
            </w:pict>
          </mc:Fallback>
        </mc:AlternateContent>
      </w:r>
    </w:p>
    <w:p w:rsidR="00AE47BE" w:rsidRDefault="00AE47BE">
      <w:pPr>
        <w:adjustRightInd w:val="0"/>
        <w:snapToGrid w:val="0"/>
      </w:pPr>
    </w:p>
    <w:p w:rsidR="00AE47BE" w:rsidRDefault="003B610F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5231466</wp:posOffset>
                </wp:positionV>
                <wp:extent cx="6781800" cy="283210"/>
                <wp:effectExtent l="0" t="0" r="254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E47B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1" o:spid="_x0000_s1043" style="position:absolute;left:0;text-align:left;margin-left:-5pt;margin-top:411.95pt;width:534pt;height:22.3pt;z-index:251685888;mso-position-vertical-relative:page" coordsize="67818,2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">
                <v:group id="组合 81" o:spid="_x0000_s1044" style="position:absolute;width:12564;height:2844" coordorigin="" coordsize="12557,3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Y4Z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">
                  <o:lock v:ext="edit" aspectratio="t"/>
                  <v:shape id="任意多边形 2" o:spid="_x0000_s1045" style="position:absolute;width:12557;height:2876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&#13;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AE47B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46" type="#_x0000_t6" style="position:absolute;left:2;top:2876;width:1439;height:1060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" fillcolor="#405e6c" stroked="f"/>
                </v:group>
                <v:line id="直接连接符 20" o:spid="_x0000_s1047" style="position:absolute;visibility:visible;mso-wrap-style:square" from="1333,2095" to="67818,20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" strokecolor="#4e7282"/>
                <w10:wrap anchory="page"/>
              </v:group>
            </w:pict>
          </mc:Fallback>
        </mc:AlternateContent>
      </w:r>
    </w:p>
    <w:p w:rsidR="00AE47BE" w:rsidRDefault="003B610F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7517354</wp:posOffset>
                </wp:positionV>
                <wp:extent cx="6781800" cy="283210"/>
                <wp:effectExtent l="0" t="0" r="2540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E47B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0" o:spid="_x0000_s1048" style="position:absolute;left:0;text-align:left;margin-left:-5pt;margin-top:591.9pt;width:534pt;height:22.3pt;z-index:251700224;mso-position-vertical-relative:page" coordsize="67818,2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">
                <v:group id="组合 81" o:spid="_x0000_s1049" style="position:absolute;width:12564;height:2844" coordorigin="" coordsize="12557,3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lD9zxwAAAOA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nh71A4A3LxAgAA//8DAFBLAQItABQABgAIAAAAIQDb4fbL7gAAAIUBAAATAAAAAAAA&#13;&#10;AAAAAAAAAAAAAABbQ29udGVudF9UeXBlc10ueG1sUEsBAi0AFAAGAAgAAAAhAFr0LFu/AAAAFQEA&#13;&#10;AAsAAAAAAAAAAAAAAAAAHwEAAF9yZWxzLy5yZWxzUEsBAi0AFAAGAAgAAAAhAF+UP3PHAAAA4AAA&#13;&#10;AA8AAAAAAAAAAAAAAAAABwIAAGRycy9kb3ducmV2LnhtbFBLBQYAAAAAAwADALcAAAD7AgAAAAA=&#13;&#10;">
                  <o:lock v:ext="edit" aspectratio="t"/>
                  <v:shape id="任意多边形 2" o:spid="_x0000_s1050" style="position:absolute;width:12557;height:2876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&#13;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AE47B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1" type="#_x0000_t6" style="position:absolute;left:2;top:2876;width:1439;height:1060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" fillcolor="#405e6c" stroked="f"/>
                </v:group>
                <v:line id="直接连接符 20" o:spid="_x0000_s1052" style="position:absolute;visibility:visible;mso-wrap-style:square" from="1333,2095" to="67818,20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" strokecolor="#4e7282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E47B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2" o:spid="_x0000_s1053" style="position:absolute;left:0;text-align:left;margin-left:-5pt;margin-top:732.55pt;width:534pt;height:22.3pt;z-index:251705344;mso-position-vertical-relative:page" coordsize="67818,2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">
                <v:group id="组合 81" o:spid="_x0000_s1054" style="position:absolute;width:12564;height:2844" coordorigin="" coordsize="12557,3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5JC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AZw9+hcAbk4hcAAP//AwBQSwECLQAUAAYACAAAACEA2+H2y+4AAACFAQAAEwAAAAAA&#13;&#10;AAAAAAAAAAAAAAAAW0NvbnRlbnRfVHlwZXNdLnhtbFBLAQItABQABgAIAAAAIQBa9CxbvwAAABUB&#13;&#10;AAALAAAAAAAAAAAAAAAAAB8BAABfcmVscy8ucmVsc1BLAQItABQABgAIAAAAIQBF05JCyAAAAOAA&#13;&#10;AAAPAAAAAAAAAAAAAAAAAAcCAABkcnMvZG93bnJldi54bWxQSwUGAAAAAAMAAwC3AAAA/AIAAAAA&#13;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&#13;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AE47B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" fillcolor="#405e6c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" strokecolor="#4e7282"/>
                <w10:wrap anchory="page"/>
              </v:group>
            </w:pict>
          </mc:Fallback>
        </mc:AlternateContent>
      </w:r>
    </w:p>
    <w:sectPr w:rsidR="00AE47B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300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3B610F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8B292A"/>
    <w:rsid w:val="00911736"/>
    <w:rsid w:val="00923016"/>
    <w:rsid w:val="0092591B"/>
    <w:rsid w:val="0093682A"/>
    <w:rsid w:val="009872F7"/>
    <w:rsid w:val="009C366C"/>
    <w:rsid w:val="009D258E"/>
    <w:rsid w:val="009D6057"/>
    <w:rsid w:val="009F7C4F"/>
    <w:rsid w:val="00A2143F"/>
    <w:rsid w:val="00A24A7B"/>
    <w:rsid w:val="00A26FC6"/>
    <w:rsid w:val="00A702BF"/>
    <w:rsid w:val="00AB760C"/>
    <w:rsid w:val="00AD3779"/>
    <w:rsid w:val="00AE47BE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EB3615"/>
    <w:rsid w:val="00F4103D"/>
    <w:rsid w:val="00FF5D10"/>
    <w:rsid w:val="00FF7F4E"/>
    <w:rsid w:val="022F48F3"/>
    <w:rsid w:val="1D06237C"/>
    <w:rsid w:val="21CB7B54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97EE6B"/>
  <w15:docId w15:val="{20E065F0-6BB4-9F4D-ACD9-162CEBF3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C:\Users\kedao\AppData\Roaming\kingsoft\office6\templates\download\默认\创意简历SJS0056A.docx</Template>
  <TotalTime>16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子 叶</cp:lastModifiedBy>
  <cp:revision>3</cp:revision>
  <dcterms:created xsi:type="dcterms:W3CDTF">2026-01-05T15:29:00Z</dcterms:created>
  <dcterms:modified xsi:type="dcterms:W3CDTF">2026-01-05T15:45:00Z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